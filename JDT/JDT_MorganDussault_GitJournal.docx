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47054" w14:textId="66B09A0A" w:rsidR="00C930E9" w:rsidRDefault="00C930E9" w:rsidP="00276E8F">
      <w:pPr>
        <w:pStyle w:val="TM1"/>
        <w:jc w:val="center"/>
        <w:rPr>
          <w:lang w:val="fr-CH"/>
        </w:rPr>
      </w:pPr>
    </w:p>
    <w:p w14:paraId="2CE106A3" w14:textId="77777777" w:rsidR="0058428C" w:rsidRDefault="0058428C" w:rsidP="0058428C">
      <w:pPr>
        <w:rPr>
          <w:lang w:val="fr-CH"/>
        </w:rPr>
      </w:pPr>
    </w:p>
    <w:p w14:paraId="54CCF376" w14:textId="77777777" w:rsidR="0058428C" w:rsidRDefault="0058428C" w:rsidP="0058428C">
      <w:pPr>
        <w:rPr>
          <w:lang w:val="fr-CH"/>
        </w:rPr>
      </w:pPr>
    </w:p>
    <w:p w14:paraId="2E9046A0" w14:textId="77777777" w:rsidR="0058428C" w:rsidRDefault="0058428C" w:rsidP="0058428C">
      <w:pPr>
        <w:rPr>
          <w:lang w:val="fr-CH"/>
        </w:rPr>
      </w:pPr>
    </w:p>
    <w:p w14:paraId="3AC85EB0" w14:textId="58662D64" w:rsidR="0058428C" w:rsidRDefault="0058428C" w:rsidP="0058428C">
      <w:pPr>
        <w:rPr>
          <w:lang w:val="fr-CH"/>
        </w:rPr>
      </w:pPr>
    </w:p>
    <w:p w14:paraId="02B79A09" w14:textId="2ACF2388" w:rsidR="0058428C" w:rsidRDefault="0058428C" w:rsidP="0058428C">
      <w:pPr>
        <w:rPr>
          <w:lang w:val="fr-CH"/>
        </w:rPr>
      </w:pPr>
    </w:p>
    <w:p w14:paraId="1B4FE6C5" w14:textId="54A76E7C" w:rsidR="0058428C" w:rsidRPr="0058428C" w:rsidRDefault="0058428C" w:rsidP="0058428C">
      <w:pPr>
        <w:rPr>
          <w:lang w:val="fr-CH"/>
        </w:rPr>
      </w:pPr>
      <w:r>
        <w:rPr>
          <w:noProof/>
          <w:lang w:val="fr-CH"/>
        </w:rPr>
        <w:drawing>
          <wp:anchor distT="0" distB="0" distL="114300" distR="114300" simplePos="0" relativeHeight="251675648" behindDoc="0" locked="0" layoutInCell="1" allowOverlap="1" wp14:anchorId="2C7938CF" wp14:editId="3646773F">
            <wp:simplePos x="0" y="0"/>
            <wp:positionH relativeFrom="margin">
              <wp:align>center</wp:align>
            </wp:positionH>
            <wp:positionV relativeFrom="paragraph">
              <wp:posOffset>5191760</wp:posOffset>
            </wp:positionV>
            <wp:extent cx="1247775" cy="1247775"/>
            <wp:effectExtent l="0" t="0" r="9525" b="9525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280B">
        <w:rPr>
          <w:noProof/>
          <w:lang w:val="fr-CH"/>
        </w:rPr>
        <w:drawing>
          <wp:anchor distT="0" distB="0" distL="114300" distR="114300" simplePos="0" relativeHeight="251658240" behindDoc="0" locked="0" layoutInCell="1" allowOverlap="1" wp14:anchorId="6BC4DA4B" wp14:editId="02FC7768">
            <wp:simplePos x="0" y="0"/>
            <wp:positionH relativeFrom="margin">
              <wp:align>right</wp:align>
            </wp:positionH>
            <wp:positionV relativeFrom="margin">
              <wp:align>center</wp:align>
            </wp:positionV>
            <wp:extent cx="5759450" cy="57594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3636C1" w14:textId="5A2D0D56" w:rsidR="00C930E9" w:rsidRPr="00B7280B" w:rsidRDefault="00C930E9">
      <w:pPr>
        <w:pStyle w:val="TM1"/>
        <w:rPr>
          <w:lang w:val="fr-CH"/>
        </w:rPr>
      </w:pPr>
    </w:p>
    <w:p w14:paraId="00DF8E11" w14:textId="5746DD5F" w:rsidR="00C930E9" w:rsidRPr="00B7280B" w:rsidRDefault="00C930E9">
      <w:pPr>
        <w:pStyle w:val="TM1"/>
        <w:rPr>
          <w:lang w:val="fr-CH"/>
        </w:rPr>
      </w:pPr>
    </w:p>
    <w:p w14:paraId="1BADCBF1" w14:textId="64E1D517" w:rsidR="000B649C" w:rsidRPr="008812FC" w:rsidRDefault="006F2379" w:rsidP="000B649C">
      <w:pPr>
        <w:jc w:val="center"/>
        <w:rPr>
          <w:lang w:val="fr-CH"/>
        </w:rPr>
      </w:pPr>
      <w:r>
        <w:rPr>
          <w:b/>
          <w:bCs/>
          <w:lang w:val="fr-CH"/>
        </w:rPr>
        <w:t xml:space="preserve">Journal </w:t>
      </w:r>
      <w:r w:rsidR="00545DFD">
        <w:rPr>
          <w:b/>
          <w:bCs/>
          <w:lang w:val="fr-CH"/>
        </w:rPr>
        <w:t>de Travail</w:t>
      </w:r>
    </w:p>
    <w:p w14:paraId="66018AC9" w14:textId="715B6FE8" w:rsidR="001B5556" w:rsidRPr="001B5556" w:rsidRDefault="001B5556" w:rsidP="003367CC">
      <w:pPr>
        <w:rPr>
          <w:lang w:val="fr-CH"/>
        </w:rPr>
      </w:pPr>
    </w:p>
    <w:sectPr w:rsidR="001B5556" w:rsidRPr="001B5556">
      <w:headerReference w:type="default" r:id="rId13"/>
      <w:footerReference w:type="default" r:id="rId14"/>
      <w:pgSz w:w="11906" w:h="16838" w:code="9"/>
      <w:pgMar w:top="1418" w:right="1418" w:bottom="141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39773" w14:textId="77777777" w:rsidR="000E3BB8" w:rsidRDefault="000E3BB8">
      <w:r>
        <w:separator/>
      </w:r>
    </w:p>
  </w:endnote>
  <w:endnote w:type="continuationSeparator" w:id="0">
    <w:p w14:paraId="6C65DB9D" w14:textId="77777777" w:rsidR="000E3BB8" w:rsidRDefault="000E3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1C621" w14:textId="72E83872" w:rsidR="00F53ED8" w:rsidRPr="00265744" w:rsidRDefault="00977F04">
    <w:pPr>
      <w:pStyle w:val="Pieddepage"/>
      <w:pBdr>
        <w:top w:val="single" w:sz="4" w:space="1" w:color="auto"/>
      </w:pBdr>
      <w:rPr>
        <w:sz w:val="16"/>
        <w:szCs w:val="16"/>
      </w:rPr>
    </w:pPr>
    <w:r>
      <w:rPr>
        <w:sz w:val="16"/>
        <w:szCs w:val="16"/>
      </w:rPr>
      <w:t>Morgan Dussault</w:t>
    </w:r>
    <w:r w:rsidR="00F53ED8" w:rsidRPr="00265744">
      <w:rPr>
        <w:sz w:val="16"/>
        <w:szCs w:val="16"/>
      </w:rPr>
      <w:tab/>
    </w:r>
    <w:r w:rsidR="00F53ED8" w:rsidRPr="00265744">
      <w:rPr>
        <w:rStyle w:val="Numrodepage"/>
        <w:sz w:val="16"/>
        <w:szCs w:val="16"/>
      </w:rPr>
      <w:fldChar w:fldCharType="begin"/>
    </w:r>
    <w:r w:rsidR="00F53ED8" w:rsidRPr="00265744">
      <w:rPr>
        <w:rStyle w:val="Numrodepage"/>
        <w:sz w:val="16"/>
        <w:szCs w:val="16"/>
      </w:rPr>
      <w:instrText xml:space="preserve"> PAGE </w:instrText>
    </w:r>
    <w:r w:rsidR="00F53ED8" w:rsidRPr="00265744">
      <w:rPr>
        <w:rStyle w:val="Numrodepage"/>
        <w:sz w:val="16"/>
        <w:szCs w:val="16"/>
      </w:rPr>
      <w:fldChar w:fldCharType="separate"/>
    </w:r>
    <w:r w:rsidR="00D97582">
      <w:rPr>
        <w:rStyle w:val="Numrodepage"/>
        <w:noProof/>
        <w:sz w:val="16"/>
        <w:szCs w:val="16"/>
      </w:rPr>
      <w:t>7</w:t>
    </w:r>
    <w:r w:rsidR="00F53ED8" w:rsidRPr="00265744">
      <w:rPr>
        <w:rStyle w:val="Numrodepage"/>
        <w:sz w:val="16"/>
        <w:szCs w:val="16"/>
      </w:rPr>
      <w:fldChar w:fldCharType="end"/>
    </w:r>
    <w:r w:rsidR="00F53ED8" w:rsidRPr="00265744">
      <w:rPr>
        <w:sz w:val="16"/>
        <w:szCs w:val="16"/>
      </w:rPr>
      <w:tab/>
    </w:r>
    <w:r w:rsidR="005F0CF4">
      <w:rPr>
        <w:sz w:val="16"/>
        <w:szCs w:val="16"/>
      </w:rPr>
      <w:t>Imprimé le</w:t>
    </w:r>
    <w:r w:rsidR="00265744" w:rsidRPr="00265744">
      <w:rPr>
        <w:sz w:val="16"/>
        <w:szCs w:val="16"/>
      </w:rPr>
      <w:t> :</w:t>
    </w:r>
    <w:r w:rsidR="008A6DAE" w:rsidRPr="008A6DAE">
      <w:rPr>
        <w:sz w:val="16"/>
        <w:szCs w:val="16"/>
      </w:rPr>
      <w:t xml:space="preserve"> </w:t>
    </w:r>
    <w:r w:rsidR="005F0CF4">
      <w:rPr>
        <w:sz w:val="16"/>
        <w:szCs w:val="16"/>
      </w:rPr>
      <w:t>02</w:t>
    </w:r>
    <w:r w:rsidR="008A6DAE">
      <w:rPr>
        <w:sz w:val="16"/>
        <w:szCs w:val="16"/>
      </w:rPr>
      <w:t>.0</w:t>
    </w:r>
    <w:r w:rsidR="005F0CF4">
      <w:rPr>
        <w:sz w:val="16"/>
        <w:szCs w:val="16"/>
      </w:rPr>
      <w:t>6</w:t>
    </w:r>
    <w:r w:rsidR="008A6DAE">
      <w:rPr>
        <w:sz w:val="16"/>
        <w:szCs w:val="16"/>
      </w:rPr>
      <w:t>.2025</w:t>
    </w:r>
    <w:r w:rsidR="00265744" w:rsidRPr="00265744">
      <w:rPr>
        <w:sz w:val="16"/>
        <w:szCs w:val="16"/>
      </w:rPr>
      <w:t xml:space="preserve"> </w:t>
    </w:r>
    <w:r w:rsidR="005F0CF4">
      <w:rPr>
        <w:sz w:val="16"/>
        <w:szCs w:val="16"/>
      </w:rPr>
      <w:t>02</w:t>
    </w:r>
    <w:r>
      <w:rPr>
        <w:sz w:val="16"/>
        <w:szCs w:val="16"/>
      </w:rPr>
      <w:t>.0</w:t>
    </w:r>
    <w:r w:rsidR="005F0CF4">
      <w:rPr>
        <w:sz w:val="16"/>
        <w:szCs w:val="16"/>
      </w:rPr>
      <w:t>6</w:t>
    </w:r>
    <w:r>
      <w:rPr>
        <w:sz w:val="16"/>
        <w:szCs w:val="16"/>
      </w:rPr>
      <w:t>.2025</w:t>
    </w:r>
    <w:r w:rsidR="00F53ED8" w:rsidRPr="00265744">
      <w:rPr>
        <w:rStyle w:val="Numrodepage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E3EB4" w14:textId="77777777" w:rsidR="000E3BB8" w:rsidRDefault="000E3BB8">
      <w:r>
        <w:separator/>
      </w:r>
    </w:p>
  </w:footnote>
  <w:footnote w:type="continuationSeparator" w:id="0">
    <w:p w14:paraId="2B779045" w14:textId="77777777" w:rsidR="000E3BB8" w:rsidRDefault="000E3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A80F2" w14:textId="2A082639" w:rsidR="00F53ED8" w:rsidRPr="00265744" w:rsidRDefault="00977F04" w:rsidP="00265744">
    <w:pPr>
      <w:pStyle w:val="En-tte"/>
      <w:rPr>
        <w:rFonts w:cs="Arial"/>
        <w:szCs w:val="24"/>
      </w:rPr>
    </w:pPr>
    <w:r>
      <w:rPr>
        <w:rFonts w:cs="Arial"/>
        <w:b/>
        <w:bCs/>
        <w:szCs w:val="24"/>
      </w:rPr>
      <w:t>ETML</w:t>
    </w:r>
    <w:r w:rsidR="00265744" w:rsidRPr="00265744">
      <w:rPr>
        <w:rFonts w:cs="Arial"/>
        <w:b/>
        <w:bCs/>
        <w:szCs w:val="24"/>
      </w:rPr>
      <w:tab/>
    </w:r>
    <w:r w:rsidR="00265744">
      <w:rPr>
        <w:rFonts w:cs="Arial"/>
        <w:b/>
        <w:bCs/>
        <w:szCs w:val="24"/>
      </w:rPr>
      <w:t>Dossier de projet</w:t>
    </w:r>
    <w:r w:rsidR="00265744">
      <w:rPr>
        <w:rFonts w:cs="Arial"/>
        <w:b/>
        <w:bCs/>
        <w:szCs w:val="24"/>
      </w:rPr>
      <w:tab/>
      <w:t>TPI</w:t>
    </w:r>
  </w:p>
  <w:p w14:paraId="1031BD60" w14:textId="77777777" w:rsidR="00F53ED8" w:rsidRDefault="00F53ED8">
    <w:pPr>
      <w:pStyle w:val="En-tte"/>
      <w:pBdr>
        <w:bottom w:val="single" w:sz="4" w:space="1" w:color="auto"/>
      </w:pBdr>
      <w:rPr>
        <w:sz w:val="32"/>
      </w:rPr>
    </w:pPr>
  </w:p>
  <w:p w14:paraId="5F3AD035" w14:textId="77777777" w:rsidR="00F53ED8" w:rsidRPr="00B673BB" w:rsidRDefault="00F53ED8">
    <w:pPr>
      <w:pStyle w:val="En-tte"/>
      <w:rPr>
        <w:sz w:val="16"/>
        <w:szCs w:val="16"/>
      </w:rPr>
    </w:pPr>
  </w:p>
  <w:p w14:paraId="6E527444" w14:textId="77777777" w:rsidR="00F53ED8" w:rsidRDefault="00F53E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D96882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CE2FD5"/>
    <w:multiLevelType w:val="hybridMultilevel"/>
    <w:tmpl w:val="76423ED2"/>
    <w:lvl w:ilvl="0" w:tplc="FFFFFFFF">
      <w:start w:val="1"/>
      <w:numFmt w:val="upperLetter"/>
      <w:lvlText w:val="%1."/>
      <w:lvlJc w:val="left"/>
      <w:pPr>
        <w:ind w:left="1506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2F1AD6"/>
    <w:multiLevelType w:val="hybridMultilevel"/>
    <w:tmpl w:val="52CAA3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94E2B"/>
    <w:multiLevelType w:val="hybridMultilevel"/>
    <w:tmpl w:val="641AD2C2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FF01AE"/>
    <w:multiLevelType w:val="hybridMultilevel"/>
    <w:tmpl w:val="EC6A3956"/>
    <w:lvl w:ilvl="0" w:tplc="040C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6776143"/>
    <w:multiLevelType w:val="hybridMultilevel"/>
    <w:tmpl w:val="5B867C26"/>
    <w:lvl w:ilvl="0" w:tplc="506CCD1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A404D8"/>
    <w:multiLevelType w:val="hybridMultilevel"/>
    <w:tmpl w:val="E4483B56"/>
    <w:lvl w:ilvl="0" w:tplc="040C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318A3916"/>
    <w:multiLevelType w:val="hybridMultilevel"/>
    <w:tmpl w:val="7EC48B9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8E4D2E"/>
    <w:multiLevelType w:val="hybridMultilevel"/>
    <w:tmpl w:val="3474A78E"/>
    <w:lvl w:ilvl="0" w:tplc="6A08107E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08C02FF"/>
    <w:multiLevelType w:val="hybridMultilevel"/>
    <w:tmpl w:val="1C925AC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B15A5"/>
    <w:multiLevelType w:val="hybridMultilevel"/>
    <w:tmpl w:val="CE9CD83A"/>
    <w:lvl w:ilvl="0" w:tplc="040C000F">
      <w:start w:val="1"/>
      <w:numFmt w:val="decimal"/>
      <w:lvlText w:val="%1."/>
      <w:lvlJc w:val="left"/>
      <w:pPr>
        <w:ind w:left="1506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F31DAB"/>
    <w:multiLevelType w:val="hybridMultilevel"/>
    <w:tmpl w:val="A46C5D1C"/>
    <w:lvl w:ilvl="0" w:tplc="040C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442630B1"/>
    <w:multiLevelType w:val="hybridMultilevel"/>
    <w:tmpl w:val="02163CD4"/>
    <w:lvl w:ilvl="0" w:tplc="F2D0AFDC">
      <w:numFmt w:val="bullet"/>
      <w:lvlText w:val="-"/>
      <w:lvlJc w:val="left"/>
      <w:pPr>
        <w:ind w:left="1128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4" w15:restartNumberingAfterBreak="0">
    <w:nsid w:val="5082572C"/>
    <w:multiLevelType w:val="hybridMultilevel"/>
    <w:tmpl w:val="ED4ACFA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B247CA"/>
    <w:multiLevelType w:val="hybridMultilevel"/>
    <w:tmpl w:val="B7D4D45A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6251451"/>
    <w:multiLevelType w:val="hybridMultilevel"/>
    <w:tmpl w:val="28268B44"/>
    <w:lvl w:ilvl="0" w:tplc="BAB8C0C0">
      <w:start w:val="30"/>
      <w:numFmt w:val="bullet"/>
      <w:lvlText w:val="-"/>
      <w:lvlJc w:val="left"/>
      <w:pPr>
        <w:ind w:left="1071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7" w15:restartNumberingAfterBreak="0">
    <w:nsid w:val="594C1361"/>
    <w:multiLevelType w:val="hybridMultilevel"/>
    <w:tmpl w:val="5C243628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F101461"/>
    <w:multiLevelType w:val="hybridMultilevel"/>
    <w:tmpl w:val="5D3E7CD8"/>
    <w:lvl w:ilvl="0" w:tplc="F69EC790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1E06583"/>
    <w:multiLevelType w:val="hybridMultilevel"/>
    <w:tmpl w:val="26C81FCE"/>
    <w:lvl w:ilvl="0" w:tplc="040C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75A3529B"/>
    <w:multiLevelType w:val="hybridMultilevel"/>
    <w:tmpl w:val="819EEA64"/>
    <w:lvl w:ilvl="0" w:tplc="90AA525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9ACDF64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7874710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CFA5E6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CA29DF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2F72877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96A89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28AC58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7E006C5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70D70A3"/>
    <w:multiLevelType w:val="hybridMultilevel"/>
    <w:tmpl w:val="E0E0951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193736"/>
    <w:multiLevelType w:val="multilevel"/>
    <w:tmpl w:val="3E0A631E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718"/>
        </w:tabs>
        <w:ind w:left="718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1287"/>
        </w:tabs>
        <w:ind w:left="1287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7DD245F2"/>
    <w:multiLevelType w:val="hybridMultilevel"/>
    <w:tmpl w:val="3100450C"/>
    <w:lvl w:ilvl="0" w:tplc="E668E2A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8E6D13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B0C089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394D40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68FAC18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E8836D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933A7D8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8F45F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2C483F6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135416972">
    <w:abstractNumId w:val="22"/>
  </w:num>
  <w:num w:numId="2" w16cid:durableId="659961920">
    <w:abstractNumId w:val="2"/>
  </w:num>
  <w:num w:numId="3" w16cid:durableId="743262336">
    <w:abstractNumId w:val="5"/>
  </w:num>
  <w:num w:numId="4" w16cid:durableId="421531183">
    <w:abstractNumId w:val="20"/>
  </w:num>
  <w:num w:numId="5" w16cid:durableId="1013461990">
    <w:abstractNumId w:val="15"/>
  </w:num>
  <w:num w:numId="6" w16cid:durableId="2031450274">
    <w:abstractNumId w:val="7"/>
  </w:num>
  <w:num w:numId="7" w16cid:durableId="1585600979">
    <w:abstractNumId w:val="17"/>
  </w:num>
  <w:num w:numId="8" w16cid:durableId="407119434">
    <w:abstractNumId w:val="23"/>
  </w:num>
  <w:num w:numId="9" w16cid:durableId="497620765">
    <w:abstractNumId w:val="4"/>
  </w:num>
  <w:num w:numId="10" w16cid:durableId="1121606994">
    <w:abstractNumId w:val="10"/>
  </w:num>
  <w:num w:numId="11" w16cid:durableId="1724137576">
    <w:abstractNumId w:val="14"/>
  </w:num>
  <w:num w:numId="12" w16cid:durableId="1418164963">
    <w:abstractNumId w:val="12"/>
  </w:num>
  <w:num w:numId="13" w16cid:durableId="2143226094">
    <w:abstractNumId w:val="19"/>
  </w:num>
  <w:num w:numId="14" w16cid:durableId="1490632179">
    <w:abstractNumId w:val="21"/>
  </w:num>
  <w:num w:numId="15" w16cid:durableId="293101238">
    <w:abstractNumId w:val="8"/>
  </w:num>
  <w:num w:numId="16" w16cid:durableId="228274322">
    <w:abstractNumId w:val="3"/>
  </w:num>
  <w:num w:numId="17" w16cid:durableId="1200823275">
    <w:abstractNumId w:val="22"/>
  </w:num>
  <w:num w:numId="18" w16cid:durableId="1605917315">
    <w:abstractNumId w:val="6"/>
  </w:num>
  <w:num w:numId="19" w16cid:durableId="1236891259">
    <w:abstractNumId w:val="2"/>
  </w:num>
  <w:num w:numId="20" w16cid:durableId="1495028597">
    <w:abstractNumId w:val="1"/>
  </w:num>
  <w:num w:numId="21" w16cid:durableId="514999132">
    <w:abstractNumId w:val="11"/>
  </w:num>
  <w:num w:numId="22" w16cid:durableId="597835596">
    <w:abstractNumId w:val="0"/>
  </w:num>
  <w:num w:numId="23" w16cid:durableId="1660574909">
    <w:abstractNumId w:val="18"/>
  </w:num>
  <w:num w:numId="24" w16cid:durableId="1525438392">
    <w:abstractNumId w:val="13"/>
  </w:num>
  <w:num w:numId="25" w16cid:durableId="56128867">
    <w:abstractNumId w:val="9"/>
  </w:num>
  <w:num w:numId="26" w16cid:durableId="829710150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C8"/>
    <w:rsid w:val="000006CB"/>
    <w:rsid w:val="00002DFB"/>
    <w:rsid w:val="00005082"/>
    <w:rsid w:val="00035C59"/>
    <w:rsid w:val="0003727F"/>
    <w:rsid w:val="000403B2"/>
    <w:rsid w:val="000420AE"/>
    <w:rsid w:val="00043C61"/>
    <w:rsid w:val="00050F84"/>
    <w:rsid w:val="0005109B"/>
    <w:rsid w:val="00052E10"/>
    <w:rsid w:val="00053979"/>
    <w:rsid w:val="00056ADF"/>
    <w:rsid w:val="00057104"/>
    <w:rsid w:val="00057559"/>
    <w:rsid w:val="000639FD"/>
    <w:rsid w:val="00063EDD"/>
    <w:rsid w:val="0006439D"/>
    <w:rsid w:val="000670CF"/>
    <w:rsid w:val="00072920"/>
    <w:rsid w:val="00072AAB"/>
    <w:rsid w:val="00082CCB"/>
    <w:rsid w:val="0008561F"/>
    <w:rsid w:val="00086797"/>
    <w:rsid w:val="00090CAE"/>
    <w:rsid w:val="00091D39"/>
    <w:rsid w:val="0009458E"/>
    <w:rsid w:val="000A360F"/>
    <w:rsid w:val="000A5C67"/>
    <w:rsid w:val="000B63B4"/>
    <w:rsid w:val="000B649C"/>
    <w:rsid w:val="000C2005"/>
    <w:rsid w:val="000C3C5B"/>
    <w:rsid w:val="000D0236"/>
    <w:rsid w:val="000D0ACB"/>
    <w:rsid w:val="000D522D"/>
    <w:rsid w:val="000D55CC"/>
    <w:rsid w:val="000E1179"/>
    <w:rsid w:val="000E352E"/>
    <w:rsid w:val="000E3BB8"/>
    <w:rsid w:val="000F1BA4"/>
    <w:rsid w:val="000F1EAC"/>
    <w:rsid w:val="000F21B6"/>
    <w:rsid w:val="000F41A7"/>
    <w:rsid w:val="000F4D5D"/>
    <w:rsid w:val="000F5BAD"/>
    <w:rsid w:val="0010115B"/>
    <w:rsid w:val="00107FE5"/>
    <w:rsid w:val="00116979"/>
    <w:rsid w:val="001169F1"/>
    <w:rsid w:val="001179DE"/>
    <w:rsid w:val="00123414"/>
    <w:rsid w:val="00123DBE"/>
    <w:rsid w:val="00132731"/>
    <w:rsid w:val="00133296"/>
    <w:rsid w:val="001365D4"/>
    <w:rsid w:val="00136D46"/>
    <w:rsid w:val="00140D75"/>
    <w:rsid w:val="001415E6"/>
    <w:rsid w:val="00144A80"/>
    <w:rsid w:val="001454CF"/>
    <w:rsid w:val="00150F50"/>
    <w:rsid w:val="001544ED"/>
    <w:rsid w:val="0016267E"/>
    <w:rsid w:val="00164517"/>
    <w:rsid w:val="00164F6D"/>
    <w:rsid w:val="00166E77"/>
    <w:rsid w:val="001728AF"/>
    <w:rsid w:val="00173303"/>
    <w:rsid w:val="00184494"/>
    <w:rsid w:val="00194E44"/>
    <w:rsid w:val="001A2DA3"/>
    <w:rsid w:val="001A4E7B"/>
    <w:rsid w:val="001B073D"/>
    <w:rsid w:val="001B31B3"/>
    <w:rsid w:val="001B3440"/>
    <w:rsid w:val="001B5556"/>
    <w:rsid w:val="001B6562"/>
    <w:rsid w:val="001C26AC"/>
    <w:rsid w:val="001D155F"/>
    <w:rsid w:val="001D4415"/>
    <w:rsid w:val="001D504D"/>
    <w:rsid w:val="001E121F"/>
    <w:rsid w:val="001E7647"/>
    <w:rsid w:val="001F03AF"/>
    <w:rsid w:val="001F3A98"/>
    <w:rsid w:val="001F4D72"/>
    <w:rsid w:val="001F523B"/>
    <w:rsid w:val="001F5468"/>
    <w:rsid w:val="001F639C"/>
    <w:rsid w:val="001F722D"/>
    <w:rsid w:val="00201170"/>
    <w:rsid w:val="00201B5A"/>
    <w:rsid w:val="002036CD"/>
    <w:rsid w:val="00205685"/>
    <w:rsid w:val="00210D22"/>
    <w:rsid w:val="002118E4"/>
    <w:rsid w:val="00212505"/>
    <w:rsid w:val="00213E0B"/>
    <w:rsid w:val="002147F6"/>
    <w:rsid w:val="00216756"/>
    <w:rsid w:val="00220D64"/>
    <w:rsid w:val="00224DA0"/>
    <w:rsid w:val="0023168B"/>
    <w:rsid w:val="00232E9F"/>
    <w:rsid w:val="00237275"/>
    <w:rsid w:val="00237B63"/>
    <w:rsid w:val="002451D8"/>
    <w:rsid w:val="00245601"/>
    <w:rsid w:val="0024565F"/>
    <w:rsid w:val="00251B89"/>
    <w:rsid w:val="00251EE0"/>
    <w:rsid w:val="0025741C"/>
    <w:rsid w:val="0026516B"/>
    <w:rsid w:val="00265744"/>
    <w:rsid w:val="002705F7"/>
    <w:rsid w:val="0027223C"/>
    <w:rsid w:val="00273C39"/>
    <w:rsid w:val="0027532D"/>
    <w:rsid w:val="00276E8F"/>
    <w:rsid w:val="00277C97"/>
    <w:rsid w:val="00280D5D"/>
    <w:rsid w:val="00281546"/>
    <w:rsid w:val="00282CA3"/>
    <w:rsid w:val="00287225"/>
    <w:rsid w:val="002A2532"/>
    <w:rsid w:val="002A61E4"/>
    <w:rsid w:val="002B049F"/>
    <w:rsid w:val="002B2730"/>
    <w:rsid w:val="002B3556"/>
    <w:rsid w:val="002C4C01"/>
    <w:rsid w:val="002C521B"/>
    <w:rsid w:val="002D5B29"/>
    <w:rsid w:val="002E2BE1"/>
    <w:rsid w:val="002F109F"/>
    <w:rsid w:val="002F1E1D"/>
    <w:rsid w:val="002F240E"/>
    <w:rsid w:val="002F39FF"/>
    <w:rsid w:val="002F3E18"/>
    <w:rsid w:val="00301033"/>
    <w:rsid w:val="00301BA4"/>
    <w:rsid w:val="003038C7"/>
    <w:rsid w:val="00313E42"/>
    <w:rsid w:val="003144D2"/>
    <w:rsid w:val="00320D5C"/>
    <w:rsid w:val="00321A29"/>
    <w:rsid w:val="00321CEB"/>
    <w:rsid w:val="00323EF3"/>
    <w:rsid w:val="00327092"/>
    <w:rsid w:val="003305AA"/>
    <w:rsid w:val="00333F6A"/>
    <w:rsid w:val="003359D8"/>
    <w:rsid w:val="003367CC"/>
    <w:rsid w:val="003435BB"/>
    <w:rsid w:val="003442C5"/>
    <w:rsid w:val="00346C03"/>
    <w:rsid w:val="0035207B"/>
    <w:rsid w:val="00356E13"/>
    <w:rsid w:val="00360243"/>
    <w:rsid w:val="00360B5F"/>
    <w:rsid w:val="003634F7"/>
    <w:rsid w:val="00364793"/>
    <w:rsid w:val="0036654C"/>
    <w:rsid w:val="00371ECE"/>
    <w:rsid w:val="003744CB"/>
    <w:rsid w:val="00376F2A"/>
    <w:rsid w:val="00377F2F"/>
    <w:rsid w:val="003807CF"/>
    <w:rsid w:val="00384D8B"/>
    <w:rsid w:val="003864B8"/>
    <w:rsid w:val="00396C58"/>
    <w:rsid w:val="00396F1C"/>
    <w:rsid w:val="003A011B"/>
    <w:rsid w:val="003A08E2"/>
    <w:rsid w:val="003A0F9C"/>
    <w:rsid w:val="003A1B6F"/>
    <w:rsid w:val="003A2D54"/>
    <w:rsid w:val="003A60D3"/>
    <w:rsid w:val="003A705D"/>
    <w:rsid w:val="003B4D23"/>
    <w:rsid w:val="003B6032"/>
    <w:rsid w:val="003B6A9C"/>
    <w:rsid w:val="003C0377"/>
    <w:rsid w:val="003C66A5"/>
    <w:rsid w:val="003C7769"/>
    <w:rsid w:val="003D4357"/>
    <w:rsid w:val="003D59B8"/>
    <w:rsid w:val="003D71F1"/>
    <w:rsid w:val="003E3038"/>
    <w:rsid w:val="003E38D1"/>
    <w:rsid w:val="003E4244"/>
    <w:rsid w:val="003F027C"/>
    <w:rsid w:val="003F2179"/>
    <w:rsid w:val="003F41A8"/>
    <w:rsid w:val="003F45CE"/>
    <w:rsid w:val="00407B89"/>
    <w:rsid w:val="004158A6"/>
    <w:rsid w:val="004168DB"/>
    <w:rsid w:val="00420FAF"/>
    <w:rsid w:val="00424A53"/>
    <w:rsid w:val="00424C4A"/>
    <w:rsid w:val="00426CF8"/>
    <w:rsid w:val="00426D52"/>
    <w:rsid w:val="00431D1A"/>
    <w:rsid w:val="00435156"/>
    <w:rsid w:val="004379D0"/>
    <w:rsid w:val="00445716"/>
    <w:rsid w:val="004502D9"/>
    <w:rsid w:val="00450B24"/>
    <w:rsid w:val="00453263"/>
    <w:rsid w:val="00456C2C"/>
    <w:rsid w:val="00470ED5"/>
    <w:rsid w:val="00471CDB"/>
    <w:rsid w:val="0047295B"/>
    <w:rsid w:val="00476E37"/>
    <w:rsid w:val="00480B55"/>
    <w:rsid w:val="00480FA6"/>
    <w:rsid w:val="00485650"/>
    <w:rsid w:val="004879E3"/>
    <w:rsid w:val="00491A02"/>
    <w:rsid w:val="004931D6"/>
    <w:rsid w:val="0049659A"/>
    <w:rsid w:val="00496BC8"/>
    <w:rsid w:val="004A2DF4"/>
    <w:rsid w:val="004A3592"/>
    <w:rsid w:val="004A66DC"/>
    <w:rsid w:val="004B0EE0"/>
    <w:rsid w:val="004B74CF"/>
    <w:rsid w:val="004C3431"/>
    <w:rsid w:val="004C38FB"/>
    <w:rsid w:val="004C3EFA"/>
    <w:rsid w:val="004C6F79"/>
    <w:rsid w:val="004D357C"/>
    <w:rsid w:val="004D3656"/>
    <w:rsid w:val="004E4DE7"/>
    <w:rsid w:val="004F0205"/>
    <w:rsid w:val="004F16D6"/>
    <w:rsid w:val="004F4B13"/>
    <w:rsid w:val="004F68A0"/>
    <w:rsid w:val="00504FCC"/>
    <w:rsid w:val="00511B66"/>
    <w:rsid w:val="00513E17"/>
    <w:rsid w:val="005143EF"/>
    <w:rsid w:val="005156DB"/>
    <w:rsid w:val="00520081"/>
    <w:rsid w:val="00520DBF"/>
    <w:rsid w:val="00521D81"/>
    <w:rsid w:val="00521EC4"/>
    <w:rsid w:val="00522808"/>
    <w:rsid w:val="0052343F"/>
    <w:rsid w:val="0053348E"/>
    <w:rsid w:val="00533CE5"/>
    <w:rsid w:val="00535DFD"/>
    <w:rsid w:val="005364AB"/>
    <w:rsid w:val="00536A53"/>
    <w:rsid w:val="00540D22"/>
    <w:rsid w:val="005430A6"/>
    <w:rsid w:val="00545DFD"/>
    <w:rsid w:val="00546FD5"/>
    <w:rsid w:val="00551B6C"/>
    <w:rsid w:val="0055281A"/>
    <w:rsid w:val="00552A68"/>
    <w:rsid w:val="00554668"/>
    <w:rsid w:val="00573487"/>
    <w:rsid w:val="005773FA"/>
    <w:rsid w:val="005775AF"/>
    <w:rsid w:val="00577704"/>
    <w:rsid w:val="0058428C"/>
    <w:rsid w:val="0058758B"/>
    <w:rsid w:val="005901DA"/>
    <w:rsid w:val="00591119"/>
    <w:rsid w:val="005951C1"/>
    <w:rsid w:val="005A286B"/>
    <w:rsid w:val="005A4D9F"/>
    <w:rsid w:val="005B020E"/>
    <w:rsid w:val="005B19B6"/>
    <w:rsid w:val="005B2197"/>
    <w:rsid w:val="005B6F39"/>
    <w:rsid w:val="005C22D8"/>
    <w:rsid w:val="005D473A"/>
    <w:rsid w:val="005D4BD4"/>
    <w:rsid w:val="005D7FE2"/>
    <w:rsid w:val="005E1E76"/>
    <w:rsid w:val="005F0CF4"/>
    <w:rsid w:val="005F269E"/>
    <w:rsid w:val="005F5058"/>
    <w:rsid w:val="00602429"/>
    <w:rsid w:val="00603074"/>
    <w:rsid w:val="00607176"/>
    <w:rsid w:val="00614128"/>
    <w:rsid w:val="00617C20"/>
    <w:rsid w:val="006266AE"/>
    <w:rsid w:val="00630380"/>
    <w:rsid w:val="00631A65"/>
    <w:rsid w:val="00641268"/>
    <w:rsid w:val="006414C1"/>
    <w:rsid w:val="006516DD"/>
    <w:rsid w:val="00656536"/>
    <w:rsid w:val="006618BA"/>
    <w:rsid w:val="0066249B"/>
    <w:rsid w:val="00663D4A"/>
    <w:rsid w:val="006640F4"/>
    <w:rsid w:val="00664739"/>
    <w:rsid w:val="00667138"/>
    <w:rsid w:val="006677EA"/>
    <w:rsid w:val="00675F8A"/>
    <w:rsid w:val="006763C6"/>
    <w:rsid w:val="006774E2"/>
    <w:rsid w:val="00684B3D"/>
    <w:rsid w:val="00687C86"/>
    <w:rsid w:val="006A1EEC"/>
    <w:rsid w:val="006A3499"/>
    <w:rsid w:val="006B5EF8"/>
    <w:rsid w:val="006C1A34"/>
    <w:rsid w:val="006C56DC"/>
    <w:rsid w:val="006C5AAA"/>
    <w:rsid w:val="006C6934"/>
    <w:rsid w:val="006E00F0"/>
    <w:rsid w:val="006E108A"/>
    <w:rsid w:val="006E2C58"/>
    <w:rsid w:val="006E74FA"/>
    <w:rsid w:val="006F01A4"/>
    <w:rsid w:val="006F1A36"/>
    <w:rsid w:val="006F2379"/>
    <w:rsid w:val="006F38F5"/>
    <w:rsid w:val="006F4A48"/>
    <w:rsid w:val="006F4FA1"/>
    <w:rsid w:val="006F4FD5"/>
    <w:rsid w:val="00700D34"/>
    <w:rsid w:val="0070198D"/>
    <w:rsid w:val="0071022D"/>
    <w:rsid w:val="00712626"/>
    <w:rsid w:val="00717796"/>
    <w:rsid w:val="00720330"/>
    <w:rsid w:val="00721D6D"/>
    <w:rsid w:val="00724A1F"/>
    <w:rsid w:val="007275D9"/>
    <w:rsid w:val="00727BEA"/>
    <w:rsid w:val="00743683"/>
    <w:rsid w:val="007467C6"/>
    <w:rsid w:val="00746D66"/>
    <w:rsid w:val="00750971"/>
    <w:rsid w:val="00750F13"/>
    <w:rsid w:val="007549C2"/>
    <w:rsid w:val="00755D62"/>
    <w:rsid w:val="007571D7"/>
    <w:rsid w:val="00760C32"/>
    <w:rsid w:val="00763377"/>
    <w:rsid w:val="007633B3"/>
    <w:rsid w:val="00765114"/>
    <w:rsid w:val="00767189"/>
    <w:rsid w:val="00770E35"/>
    <w:rsid w:val="007735A2"/>
    <w:rsid w:val="0077685A"/>
    <w:rsid w:val="00783B0C"/>
    <w:rsid w:val="00791020"/>
    <w:rsid w:val="007912BE"/>
    <w:rsid w:val="00793B2A"/>
    <w:rsid w:val="007A0D04"/>
    <w:rsid w:val="007A14D2"/>
    <w:rsid w:val="007A6B84"/>
    <w:rsid w:val="007B0101"/>
    <w:rsid w:val="007B2504"/>
    <w:rsid w:val="007B3FEC"/>
    <w:rsid w:val="007B4CDC"/>
    <w:rsid w:val="007C14D6"/>
    <w:rsid w:val="007C1E07"/>
    <w:rsid w:val="007C1E56"/>
    <w:rsid w:val="007C53D3"/>
    <w:rsid w:val="007C5674"/>
    <w:rsid w:val="007C68B3"/>
    <w:rsid w:val="007D0210"/>
    <w:rsid w:val="007D5AB1"/>
    <w:rsid w:val="007D6518"/>
    <w:rsid w:val="007D7499"/>
    <w:rsid w:val="007E6594"/>
    <w:rsid w:val="007F14DE"/>
    <w:rsid w:val="007F16D9"/>
    <w:rsid w:val="00800B43"/>
    <w:rsid w:val="008018C0"/>
    <w:rsid w:val="008032F5"/>
    <w:rsid w:val="00804B52"/>
    <w:rsid w:val="00805970"/>
    <w:rsid w:val="008066B0"/>
    <w:rsid w:val="0081286C"/>
    <w:rsid w:val="00812C17"/>
    <w:rsid w:val="00813B1F"/>
    <w:rsid w:val="008225DE"/>
    <w:rsid w:val="00822AFF"/>
    <w:rsid w:val="00823A2B"/>
    <w:rsid w:val="00827F30"/>
    <w:rsid w:val="0083170D"/>
    <w:rsid w:val="008330A2"/>
    <w:rsid w:val="0083453E"/>
    <w:rsid w:val="0083547E"/>
    <w:rsid w:val="0083769A"/>
    <w:rsid w:val="00843BE6"/>
    <w:rsid w:val="00851E3D"/>
    <w:rsid w:val="00854C07"/>
    <w:rsid w:val="008576FE"/>
    <w:rsid w:val="008577AE"/>
    <w:rsid w:val="00860636"/>
    <w:rsid w:val="00860F9C"/>
    <w:rsid w:val="00865EB7"/>
    <w:rsid w:val="00865EDF"/>
    <w:rsid w:val="00866B3B"/>
    <w:rsid w:val="00871615"/>
    <w:rsid w:val="00876097"/>
    <w:rsid w:val="0087626E"/>
    <w:rsid w:val="0088038C"/>
    <w:rsid w:val="008812FC"/>
    <w:rsid w:val="008835F1"/>
    <w:rsid w:val="008855BE"/>
    <w:rsid w:val="00897AB6"/>
    <w:rsid w:val="008A18F5"/>
    <w:rsid w:val="008A570B"/>
    <w:rsid w:val="008A6DAE"/>
    <w:rsid w:val="008B05AD"/>
    <w:rsid w:val="008B4C7E"/>
    <w:rsid w:val="008B6AFC"/>
    <w:rsid w:val="008B73F2"/>
    <w:rsid w:val="008D2A69"/>
    <w:rsid w:val="008D7200"/>
    <w:rsid w:val="008D75FB"/>
    <w:rsid w:val="008E020D"/>
    <w:rsid w:val="008E20BF"/>
    <w:rsid w:val="008E6EA9"/>
    <w:rsid w:val="008F0B72"/>
    <w:rsid w:val="009000FA"/>
    <w:rsid w:val="00905C00"/>
    <w:rsid w:val="00912C9E"/>
    <w:rsid w:val="00913FF3"/>
    <w:rsid w:val="0091533F"/>
    <w:rsid w:val="00915D13"/>
    <w:rsid w:val="00917DA5"/>
    <w:rsid w:val="00921332"/>
    <w:rsid w:val="00921D5E"/>
    <w:rsid w:val="009274FC"/>
    <w:rsid w:val="009368AF"/>
    <w:rsid w:val="009368C4"/>
    <w:rsid w:val="009415F2"/>
    <w:rsid w:val="00946B70"/>
    <w:rsid w:val="00950132"/>
    <w:rsid w:val="009538BE"/>
    <w:rsid w:val="00953C88"/>
    <w:rsid w:val="009541C8"/>
    <w:rsid w:val="009548E1"/>
    <w:rsid w:val="00955066"/>
    <w:rsid w:val="0095670A"/>
    <w:rsid w:val="0096075E"/>
    <w:rsid w:val="00964668"/>
    <w:rsid w:val="00971952"/>
    <w:rsid w:val="00975DF8"/>
    <w:rsid w:val="00977F04"/>
    <w:rsid w:val="00987334"/>
    <w:rsid w:val="009907E3"/>
    <w:rsid w:val="00990E90"/>
    <w:rsid w:val="0099203D"/>
    <w:rsid w:val="009927FC"/>
    <w:rsid w:val="009942CA"/>
    <w:rsid w:val="009A0760"/>
    <w:rsid w:val="009A1864"/>
    <w:rsid w:val="009A1C28"/>
    <w:rsid w:val="009A4680"/>
    <w:rsid w:val="009A7BB2"/>
    <w:rsid w:val="009B3C31"/>
    <w:rsid w:val="009B4985"/>
    <w:rsid w:val="009B49B2"/>
    <w:rsid w:val="009C1F7B"/>
    <w:rsid w:val="009C5A5B"/>
    <w:rsid w:val="009C65FA"/>
    <w:rsid w:val="009C781C"/>
    <w:rsid w:val="009D24AA"/>
    <w:rsid w:val="009D368F"/>
    <w:rsid w:val="009F2DD2"/>
    <w:rsid w:val="009F477A"/>
    <w:rsid w:val="009F5D83"/>
    <w:rsid w:val="009F6DA4"/>
    <w:rsid w:val="00A02870"/>
    <w:rsid w:val="00A10A46"/>
    <w:rsid w:val="00A11AF8"/>
    <w:rsid w:val="00A13EBA"/>
    <w:rsid w:val="00A1540B"/>
    <w:rsid w:val="00A20C03"/>
    <w:rsid w:val="00A223D0"/>
    <w:rsid w:val="00A263F7"/>
    <w:rsid w:val="00A306E7"/>
    <w:rsid w:val="00A3203A"/>
    <w:rsid w:val="00A345E7"/>
    <w:rsid w:val="00A41EA4"/>
    <w:rsid w:val="00A47E93"/>
    <w:rsid w:val="00A560DB"/>
    <w:rsid w:val="00A570CA"/>
    <w:rsid w:val="00A60505"/>
    <w:rsid w:val="00A60969"/>
    <w:rsid w:val="00A60D72"/>
    <w:rsid w:val="00A63026"/>
    <w:rsid w:val="00A6412A"/>
    <w:rsid w:val="00A64D62"/>
    <w:rsid w:val="00A658AD"/>
    <w:rsid w:val="00A67C3A"/>
    <w:rsid w:val="00A71D3C"/>
    <w:rsid w:val="00A75189"/>
    <w:rsid w:val="00A80B12"/>
    <w:rsid w:val="00A81ACA"/>
    <w:rsid w:val="00A8488A"/>
    <w:rsid w:val="00A84AAE"/>
    <w:rsid w:val="00A85064"/>
    <w:rsid w:val="00A90153"/>
    <w:rsid w:val="00A92901"/>
    <w:rsid w:val="00A943C5"/>
    <w:rsid w:val="00A948A9"/>
    <w:rsid w:val="00AA0000"/>
    <w:rsid w:val="00AA0785"/>
    <w:rsid w:val="00AA102D"/>
    <w:rsid w:val="00AA2034"/>
    <w:rsid w:val="00AA3411"/>
    <w:rsid w:val="00AA4931"/>
    <w:rsid w:val="00AB4CCF"/>
    <w:rsid w:val="00AB5B2F"/>
    <w:rsid w:val="00AB66F2"/>
    <w:rsid w:val="00AC0991"/>
    <w:rsid w:val="00AC303E"/>
    <w:rsid w:val="00AC521E"/>
    <w:rsid w:val="00AD38AA"/>
    <w:rsid w:val="00AD4BAF"/>
    <w:rsid w:val="00AD72B1"/>
    <w:rsid w:val="00AE13F0"/>
    <w:rsid w:val="00AE470C"/>
    <w:rsid w:val="00AF3132"/>
    <w:rsid w:val="00AF6260"/>
    <w:rsid w:val="00AF704A"/>
    <w:rsid w:val="00AF77FC"/>
    <w:rsid w:val="00B00250"/>
    <w:rsid w:val="00B00C72"/>
    <w:rsid w:val="00B01B8C"/>
    <w:rsid w:val="00B04165"/>
    <w:rsid w:val="00B0600D"/>
    <w:rsid w:val="00B07F98"/>
    <w:rsid w:val="00B115BF"/>
    <w:rsid w:val="00B11EFA"/>
    <w:rsid w:val="00B12666"/>
    <w:rsid w:val="00B216A1"/>
    <w:rsid w:val="00B24577"/>
    <w:rsid w:val="00B257F8"/>
    <w:rsid w:val="00B258B5"/>
    <w:rsid w:val="00B263B7"/>
    <w:rsid w:val="00B26A50"/>
    <w:rsid w:val="00B270E3"/>
    <w:rsid w:val="00B31079"/>
    <w:rsid w:val="00B310D3"/>
    <w:rsid w:val="00B35D46"/>
    <w:rsid w:val="00B37F5B"/>
    <w:rsid w:val="00B50874"/>
    <w:rsid w:val="00B5438F"/>
    <w:rsid w:val="00B55372"/>
    <w:rsid w:val="00B556BE"/>
    <w:rsid w:val="00B61DF9"/>
    <w:rsid w:val="00B673BB"/>
    <w:rsid w:val="00B70F72"/>
    <w:rsid w:val="00B70FB4"/>
    <w:rsid w:val="00B7280B"/>
    <w:rsid w:val="00B72F9D"/>
    <w:rsid w:val="00B75845"/>
    <w:rsid w:val="00B75B5E"/>
    <w:rsid w:val="00B81A22"/>
    <w:rsid w:val="00B856F9"/>
    <w:rsid w:val="00B86570"/>
    <w:rsid w:val="00B8718F"/>
    <w:rsid w:val="00B90715"/>
    <w:rsid w:val="00B93108"/>
    <w:rsid w:val="00B959BC"/>
    <w:rsid w:val="00B96089"/>
    <w:rsid w:val="00B97482"/>
    <w:rsid w:val="00BB228D"/>
    <w:rsid w:val="00BB4260"/>
    <w:rsid w:val="00BB7AE0"/>
    <w:rsid w:val="00BC07D6"/>
    <w:rsid w:val="00BC3352"/>
    <w:rsid w:val="00BC4464"/>
    <w:rsid w:val="00BD0C1F"/>
    <w:rsid w:val="00BD3E2E"/>
    <w:rsid w:val="00BE010F"/>
    <w:rsid w:val="00BE064A"/>
    <w:rsid w:val="00BE1B5D"/>
    <w:rsid w:val="00BE478F"/>
    <w:rsid w:val="00BE5484"/>
    <w:rsid w:val="00BE6102"/>
    <w:rsid w:val="00BE72AA"/>
    <w:rsid w:val="00BF3BB5"/>
    <w:rsid w:val="00BF5BE1"/>
    <w:rsid w:val="00C07E2A"/>
    <w:rsid w:val="00C11813"/>
    <w:rsid w:val="00C13E64"/>
    <w:rsid w:val="00C14E27"/>
    <w:rsid w:val="00C2043F"/>
    <w:rsid w:val="00C31550"/>
    <w:rsid w:val="00C315ED"/>
    <w:rsid w:val="00C32E94"/>
    <w:rsid w:val="00C3330E"/>
    <w:rsid w:val="00C501E0"/>
    <w:rsid w:val="00C505B1"/>
    <w:rsid w:val="00C508F9"/>
    <w:rsid w:val="00C51A0E"/>
    <w:rsid w:val="00C52E25"/>
    <w:rsid w:val="00C55B35"/>
    <w:rsid w:val="00C6161D"/>
    <w:rsid w:val="00C658DB"/>
    <w:rsid w:val="00C66ED2"/>
    <w:rsid w:val="00C71A3A"/>
    <w:rsid w:val="00C7350D"/>
    <w:rsid w:val="00C764ED"/>
    <w:rsid w:val="00C771AE"/>
    <w:rsid w:val="00C84945"/>
    <w:rsid w:val="00C86896"/>
    <w:rsid w:val="00C92828"/>
    <w:rsid w:val="00C930E9"/>
    <w:rsid w:val="00C931C8"/>
    <w:rsid w:val="00C93910"/>
    <w:rsid w:val="00C93EA4"/>
    <w:rsid w:val="00C95581"/>
    <w:rsid w:val="00C97B17"/>
    <w:rsid w:val="00CA1269"/>
    <w:rsid w:val="00CA3C20"/>
    <w:rsid w:val="00CA78CE"/>
    <w:rsid w:val="00CB3227"/>
    <w:rsid w:val="00CB3790"/>
    <w:rsid w:val="00CB4502"/>
    <w:rsid w:val="00CB6ED2"/>
    <w:rsid w:val="00CB7049"/>
    <w:rsid w:val="00CB79C2"/>
    <w:rsid w:val="00CC47D5"/>
    <w:rsid w:val="00CD08F4"/>
    <w:rsid w:val="00CD484C"/>
    <w:rsid w:val="00CD6AA4"/>
    <w:rsid w:val="00CE07D1"/>
    <w:rsid w:val="00CE10B0"/>
    <w:rsid w:val="00CE4909"/>
    <w:rsid w:val="00CE6BF0"/>
    <w:rsid w:val="00CE7122"/>
    <w:rsid w:val="00CF23E4"/>
    <w:rsid w:val="00CF32A5"/>
    <w:rsid w:val="00CF60DD"/>
    <w:rsid w:val="00CF77C5"/>
    <w:rsid w:val="00D0448B"/>
    <w:rsid w:val="00D14A10"/>
    <w:rsid w:val="00D20083"/>
    <w:rsid w:val="00D204DC"/>
    <w:rsid w:val="00D2137D"/>
    <w:rsid w:val="00D24328"/>
    <w:rsid w:val="00D25CD3"/>
    <w:rsid w:val="00D30280"/>
    <w:rsid w:val="00D3137B"/>
    <w:rsid w:val="00D32139"/>
    <w:rsid w:val="00D34861"/>
    <w:rsid w:val="00D51CED"/>
    <w:rsid w:val="00D51E2B"/>
    <w:rsid w:val="00D554CB"/>
    <w:rsid w:val="00D572A1"/>
    <w:rsid w:val="00D61AD3"/>
    <w:rsid w:val="00D63D22"/>
    <w:rsid w:val="00D6645A"/>
    <w:rsid w:val="00D7020A"/>
    <w:rsid w:val="00D7152E"/>
    <w:rsid w:val="00D826DF"/>
    <w:rsid w:val="00D908DE"/>
    <w:rsid w:val="00D90E76"/>
    <w:rsid w:val="00D92035"/>
    <w:rsid w:val="00D952F6"/>
    <w:rsid w:val="00D97582"/>
    <w:rsid w:val="00DA4CCB"/>
    <w:rsid w:val="00DB0B1F"/>
    <w:rsid w:val="00DB395C"/>
    <w:rsid w:val="00DB4900"/>
    <w:rsid w:val="00DB5751"/>
    <w:rsid w:val="00DB6B0C"/>
    <w:rsid w:val="00DC7834"/>
    <w:rsid w:val="00DD32D1"/>
    <w:rsid w:val="00DD41F0"/>
    <w:rsid w:val="00DE150D"/>
    <w:rsid w:val="00DE24DB"/>
    <w:rsid w:val="00DE57F5"/>
    <w:rsid w:val="00E10367"/>
    <w:rsid w:val="00E10C21"/>
    <w:rsid w:val="00E1225C"/>
    <w:rsid w:val="00E12330"/>
    <w:rsid w:val="00E1343F"/>
    <w:rsid w:val="00E164A3"/>
    <w:rsid w:val="00E21303"/>
    <w:rsid w:val="00E22B4A"/>
    <w:rsid w:val="00E321BF"/>
    <w:rsid w:val="00E32BD2"/>
    <w:rsid w:val="00E34DC0"/>
    <w:rsid w:val="00E4422E"/>
    <w:rsid w:val="00E44742"/>
    <w:rsid w:val="00E458E5"/>
    <w:rsid w:val="00E46E1D"/>
    <w:rsid w:val="00E54266"/>
    <w:rsid w:val="00E546A5"/>
    <w:rsid w:val="00E6221A"/>
    <w:rsid w:val="00E630D7"/>
    <w:rsid w:val="00E63311"/>
    <w:rsid w:val="00E64D5F"/>
    <w:rsid w:val="00E65F6C"/>
    <w:rsid w:val="00E74F6A"/>
    <w:rsid w:val="00E7501E"/>
    <w:rsid w:val="00E80CE5"/>
    <w:rsid w:val="00E83A10"/>
    <w:rsid w:val="00E85786"/>
    <w:rsid w:val="00E860AC"/>
    <w:rsid w:val="00E95A8C"/>
    <w:rsid w:val="00EA000C"/>
    <w:rsid w:val="00EA3BD6"/>
    <w:rsid w:val="00EA4964"/>
    <w:rsid w:val="00EA50B8"/>
    <w:rsid w:val="00EB2BB8"/>
    <w:rsid w:val="00EB3B63"/>
    <w:rsid w:val="00EB5698"/>
    <w:rsid w:val="00EB7D43"/>
    <w:rsid w:val="00EC1F0B"/>
    <w:rsid w:val="00EC223D"/>
    <w:rsid w:val="00EC2829"/>
    <w:rsid w:val="00EC4138"/>
    <w:rsid w:val="00EC7620"/>
    <w:rsid w:val="00ED144F"/>
    <w:rsid w:val="00ED4794"/>
    <w:rsid w:val="00EE0273"/>
    <w:rsid w:val="00EE6073"/>
    <w:rsid w:val="00EF29B7"/>
    <w:rsid w:val="00EF3E34"/>
    <w:rsid w:val="00EF46B8"/>
    <w:rsid w:val="00EF63C7"/>
    <w:rsid w:val="00EF6890"/>
    <w:rsid w:val="00F01E49"/>
    <w:rsid w:val="00F021D5"/>
    <w:rsid w:val="00F038A8"/>
    <w:rsid w:val="00F0560B"/>
    <w:rsid w:val="00F056E8"/>
    <w:rsid w:val="00F06A19"/>
    <w:rsid w:val="00F1508D"/>
    <w:rsid w:val="00F15EBF"/>
    <w:rsid w:val="00F16A50"/>
    <w:rsid w:val="00F16F49"/>
    <w:rsid w:val="00F23B90"/>
    <w:rsid w:val="00F23C4D"/>
    <w:rsid w:val="00F27DB9"/>
    <w:rsid w:val="00F324CE"/>
    <w:rsid w:val="00F364F0"/>
    <w:rsid w:val="00F370BD"/>
    <w:rsid w:val="00F37B97"/>
    <w:rsid w:val="00F37F1E"/>
    <w:rsid w:val="00F42FC7"/>
    <w:rsid w:val="00F44772"/>
    <w:rsid w:val="00F44F05"/>
    <w:rsid w:val="00F4663F"/>
    <w:rsid w:val="00F50AA9"/>
    <w:rsid w:val="00F50D96"/>
    <w:rsid w:val="00F5191D"/>
    <w:rsid w:val="00F53ED8"/>
    <w:rsid w:val="00F729F3"/>
    <w:rsid w:val="00F72E68"/>
    <w:rsid w:val="00F76920"/>
    <w:rsid w:val="00F77B0C"/>
    <w:rsid w:val="00F81379"/>
    <w:rsid w:val="00F8435B"/>
    <w:rsid w:val="00F92451"/>
    <w:rsid w:val="00F92D81"/>
    <w:rsid w:val="00F94171"/>
    <w:rsid w:val="00F95397"/>
    <w:rsid w:val="00FA22B3"/>
    <w:rsid w:val="00FA47B1"/>
    <w:rsid w:val="00FA494F"/>
    <w:rsid w:val="00FB57D9"/>
    <w:rsid w:val="00FB76B4"/>
    <w:rsid w:val="00FC458C"/>
    <w:rsid w:val="00FC4685"/>
    <w:rsid w:val="00FC696C"/>
    <w:rsid w:val="00FD04EE"/>
    <w:rsid w:val="00FD3342"/>
    <w:rsid w:val="00FD4052"/>
    <w:rsid w:val="00FD6D1D"/>
    <w:rsid w:val="00FE0BC6"/>
    <w:rsid w:val="00FF0A99"/>
    <w:rsid w:val="00FF5A43"/>
    <w:rsid w:val="051E7914"/>
    <w:rsid w:val="06116FDD"/>
    <w:rsid w:val="085619D6"/>
    <w:rsid w:val="0F596140"/>
    <w:rsid w:val="10E0389A"/>
    <w:rsid w:val="200B4AD7"/>
    <w:rsid w:val="20C8E3F7"/>
    <w:rsid w:val="239DB570"/>
    <w:rsid w:val="29A26828"/>
    <w:rsid w:val="2C078AF0"/>
    <w:rsid w:val="2E6CA3FB"/>
    <w:rsid w:val="3307CD78"/>
    <w:rsid w:val="43141FE7"/>
    <w:rsid w:val="571B1272"/>
    <w:rsid w:val="57EE1FDF"/>
    <w:rsid w:val="6294EEE5"/>
    <w:rsid w:val="68DDAB2C"/>
    <w:rsid w:val="6C5AB7C4"/>
    <w:rsid w:val="708227BD"/>
    <w:rsid w:val="7ED0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96A0A51"/>
  <w15:chartTrackingRefBased/>
  <w15:docId w15:val="{2F3F8D8B-9F1D-46BD-874C-FACDBFD87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fr-FR" w:eastAsia="fr-FR"/>
    </w:rPr>
  </w:style>
  <w:style w:type="paragraph" w:styleId="Titre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b/>
      <w:kern w:val="28"/>
      <w:sz w:val="28"/>
      <w:u w:val="single"/>
    </w:rPr>
  </w:style>
  <w:style w:type="paragraph" w:styleId="Titre2">
    <w:name w:val="heading 2"/>
    <w:basedOn w:val="Normal"/>
    <w:next w:val="Normal"/>
    <w:link w:val="Titre2Car"/>
    <w:qFormat/>
    <w:pPr>
      <w:keepNext/>
      <w:numPr>
        <w:ilvl w:val="1"/>
        <w:numId w:val="1"/>
      </w:numPr>
      <w:tabs>
        <w:tab w:val="clear" w:pos="718"/>
        <w:tab w:val="num" w:pos="576"/>
      </w:tabs>
      <w:spacing w:before="240" w:after="60"/>
      <w:ind w:left="576"/>
      <w:outlineLvl w:val="1"/>
    </w:pPr>
    <w:rPr>
      <w:b/>
      <w:i/>
      <w:u w:val="single"/>
    </w:rPr>
  </w:style>
  <w:style w:type="paragraph" w:styleId="Titre3">
    <w:name w:val="heading 3"/>
    <w:basedOn w:val="Normal"/>
    <w:next w:val="Normal"/>
    <w:link w:val="Titre3Car"/>
    <w:qFormat/>
    <w:pPr>
      <w:keepNext/>
      <w:numPr>
        <w:ilvl w:val="2"/>
        <w:numId w:val="1"/>
      </w:numPr>
      <w:outlineLvl w:val="2"/>
    </w:pPr>
    <w:rPr>
      <w:b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i/>
      <w:kern w:val="28"/>
      <w:u w:val="single"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u w:val="single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i/>
    </w:rPr>
  </w:style>
  <w:style w:type="paragraph" w:styleId="Titre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0"/>
    </w:rPr>
  </w:style>
  <w:style w:type="paragraph" w:styleId="Titre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Titre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OmniPage3">
    <w:name w:val="OmniPage #3"/>
    <w:basedOn w:val="Normal"/>
    <w:rPr>
      <w:snapToGrid w:val="0"/>
      <w:lang w:val="de-DE" w:eastAsia="de-DE"/>
    </w:rPr>
  </w:style>
  <w:style w:type="paragraph" w:customStyle="1" w:styleId="OmniPage4">
    <w:name w:val="OmniPage #4"/>
    <w:basedOn w:val="Normal"/>
    <w:rPr>
      <w:snapToGrid w:val="0"/>
      <w:lang w:val="de-DE" w:eastAsia="de-DE"/>
    </w:rPr>
  </w:style>
  <w:style w:type="paragraph" w:customStyle="1" w:styleId="OmniPage5">
    <w:name w:val="OmniPage #5"/>
    <w:basedOn w:val="Normal"/>
    <w:rPr>
      <w:snapToGrid w:val="0"/>
      <w:lang w:val="de-DE" w:eastAsia="de-DE"/>
    </w:rPr>
  </w:style>
  <w:style w:type="paragraph" w:customStyle="1" w:styleId="OmniPage1">
    <w:name w:val="OmniPage #1"/>
    <w:basedOn w:val="Normal"/>
    <w:rPr>
      <w:snapToGrid w:val="0"/>
      <w:lang w:val="de-DE" w:eastAsia="de-DE"/>
    </w:rPr>
  </w:style>
  <w:style w:type="paragraph" w:customStyle="1" w:styleId="OmniPage2">
    <w:name w:val="OmniPage #2"/>
    <w:basedOn w:val="Normal"/>
    <w:rPr>
      <w:snapToGrid w:val="0"/>
      <w:lang w:val="de-DE" w:eastAsia="de-DE"/>
    </w:rPr>
  </w:style>
  <w:style w:type="paragraph" w:customStyle="1" w:styleId="OmniPage6">
    <w:name w:val="OmniPage #6"/>
    <w:basedOn w:val="Normal"/>
    <w:rPr>
      <w:rFonts w:ascii="Arial Narrow" w:hAnsi="Arial Narrow"/>
      <w:snapToGrid w:val="0"/>
      <w:lang w:val="de-DE" w:eastAsia="de-DE"/>
    </w:rPr>
  </w:style>
  <w:style w:type="paragraph" w:styleId="TM1">
    <w:name w:val="toc 1"/>
    <w:basedOn w:val="Normal"/>
    <w:next w:val="Normal"/>
    <w:autoRedefine/>
    <w:uiPriority w:val="39"/>
    <w:pPr>
      <w:tabs>
        <w:tab w:val="left" w:pos="400"/>
        <w:tab w:val="right" w:leader="dot" w:pos="9062"/>
      </w:tabs>
      <w:spacing w:before="240"/>
    </w:pPr>
    <w:rPr>
      <w:noProof/>
    </w:rPr>
  </w:style>
  <w:style w:type="paragraph" w:styleId="TM2">
    <w:name w:val="toc 2"/>
    <w:basedOn w:val="Normal"/>
    <w:next w:val="Normal"/>
    <w:autoRedefine/>
    <w:uiPriority w:val="39"/>
    <w:pPr>
      <w:ind w:left="200"/>
    </w:pPr>
  </w:style>
  <w:style w:type="paragraph" w:styleId="TM3">
    <w:name w:val="toc 3"/>
    <w:basedOn w:val="Normal"/>
    <w:next w:val="Normal"/>
    <w:autoRedefine/>
    <w:uiPriority w:val="39"/>
    <w:pPr>
      <w:ind w:left="400"/>
    </w:pPr>
  </w:style>
  <w:style w:type="paragraph" w:styleId="TM4">
    <w:name w:val="toc 4"/>
    <w:basedOn w:val="Normal"/>
    <w:next w:val="Normal"/>
    <w:autoRedefine/>
    <w:semiHidden/>
    <w:pPr>
      <w:ind w:left="600"/>
    </w:pPr>
  </w:style>
  <w:style w:type="paragraph" w:styleId="TM5">
    <w:name w:val="toc 5"/>
    <w:basedOn w:val="Normal"/>
    <w:next w:val="Normal"/>
    <w:autoRedefine/>
    <w:semiHidden/>
    <w:pPr>
      <w:ind w:left="800"/>
    </w:pPr>
  </w:style>
  <w:style w:type="paragraph" w:styleId="TM6">
    <w:name w:val="toc 6"/>
    <w:basedOn w:val="Normal"/>
    <w:next w:val="Normal"/>
    <w:autoRedefine/>
    <w:semiHidden/>
    <w:pPr>
      <w:ind w:left="1000"/>
    </w:pPr>
  </w:style>
  <w:style w:type="paragraph" w:styleId="TM7">
    <w:name w:val="toc 7"/>
    <w:basedOn w:val="Normal"/>
    <w:next w:val="Normal"/>
    <w:autoRedefine/>
    <w:semiHidden/>
    <w:pPr>
      <w:ind w:left="1200"/>
    </w:pPr>
  </w:style>
  <w:style w:type="paragraph" w:styleId="TM8">
    <w:name w:val="toc 8"/>
    <w:basedOn w:val="Normal"/>
    <w:next w:val="Normal"/>
    <w:autoRedefine/>
    <w:semiHidden/>
    <w:pPr>
      <w:ind w:left="1400"/>
    </w:pPr>
  </w:style>
  <w:style w:type="paragraph" w:styleId="TM9">
    <w:name w:val="toc 9"/>
    <w:basedOn w:val="Normal"/>
    <w:next w:val="Normal"/>
    <w:autoRedefine/>
    <w:semiHidden/>
    <w:pPr>
      <w:ind w:left="1600"/>
    </w:p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customStyle="1" w:styleId="OmniPage7">
    <w:name w:val="OmniPage #7"/>
    <w:basedOn w:val="Normal"/>
    <w:rPr>
      <w:rFonts w:ascii="Times New Roman" w:hAnsi="Times New Roman"/>
      <w:snapToGrid w:val="0"/>
      <w:lang w:val="de-DE" w:eastAsia="de-DE"/>
    </w:rPr>
  </w:style>
  <w:style w:type="paragraph" w:styleId="Corpsdetexte">
    <w:name w:val="Body Text"/>
    <w:basedOn w:val="Normal"/>
    <w:rPr>
      <w:b/>
    </w:rPr>
  </w:style>
  <w:style w:type="paragraph" w:styleId="Corpsdetexte2">
    <w:name w:val="Body Text 2"/>
    <w:basedOn w:val="Normal"/>
    <w:pPr>
      <w:jc w:val="center"/>
    </w:pPr>
  </w:style>
  <w:style w:type="paragraph" w:styleId="Corpsdetexte3">
    <w:name w:val="Body Text 3"/>
    <w:basedOn w:val="Normal"/>
    <w:rPr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Retraitcorpsdetexte">
    <w:name w:val="Body Text Indent"/>
    <w:basedOn w:val="Normal"/>
    <w:pPr>
      <w:ind w:left="72"/>
    </w:pPr>
  </w:style>
  <w:style w:type="paragraph" w:customStyle="1" w:styleId="H2">
    <w:name w:val="H2"/>
    <w:basedOn w:val="Normal"/>
    <w:next w:val="Normal"/>
    <w:pPr>
      <w:keepNext/>
      <w:spacing w:before="100" w:after="100"/>
      <w:outlineLvl w:val="2"/>
    </w:pPr>
    <w:rPr>
      <w:rFonts w:ascii="Times New Roman" w:hAnsi="Times New Roman"/>
      <w:b/>
      <w:snapToGrid w:val="0"/>
      <w:sz w:val="36"/>
      <w:lang w:val="fr-CH"/>
    </w:rPr>
  </w:style>
  <w:style w:type="character" w:customStyle="1" w:styleId="Fort">
    <w:name w:val="Fort"/>
    <w:rPr>
      <w:b/>
    </w:rPr>
  </w:style>
  <w:style w:type="character" w:styleId="Lienhypertexte">
    <w:name w:val="Hyperlink"/>
    <w:basedOn w:val="Policepardfaut"/>
    <w:uiPriority w:val="99"/>
    <w:rPr>
      <w:color w:val="0000FF"/>
      <w:u w:val="single"/>
    </w:rPr>
  </w:style>
  <w:style w:type="character" w:styleId="Lienhypertextesuivivisit">
    <w:name w:val="FollowedHyperlink"/>
    <w:basedOn w:val="Policepardfaut"/>
    <w:rPr>
      <w:color w:val="800080"/>
      <w:u w:val="single"/>
    </w:rPr>
  </w:style>
  <w:style w:type="character" w:styleId="Accentuation">
    <w:name w:val="Emphasis"/>
    <w:basedOn w:val="Policepardfaut"/>
    <w:qFormat/>
    <w:rPr>
      <w:i/>
      <w:iCs/>
    </w:rPr>
  </w:style>
  <w:style w:type="table" w:styleId="Grilledutableau">
    <w:name w:val="Table Grid"/>
    <w:basedOn w:val="TableauNormal"/>
    <w:rsid w:val="007C53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traitnormal1">
    <w:name w:val="Retrait normal1"/>
    <w:basedOn w:val="Normal"/>
    <w:rsid w:val="00591119"/>
    <w:pPr>
      <w:numPr>
        <w:numId w:val="2"/>
      </w:numPr>
    </w:pPr>
    <w:rPr>
      <w:rFonts w:ascii="Times New Roman" w:hAnsi="Times New Roman"/>
      <w:sz w:val="18"/>
      <w:szCs w:val="18"/>
      <w:lang w:eastAsia="fr-CH"/>
    </w:rPr>
  </w:style>
  <w:style w:type="paragraph" w:styleId="Textedebulles">
    <w:name w:val="Balloon Text"/>
    <w:basedOn w:val="Normal"/>
    <w:link w:val="TextedebullesCar"/>
    <w:rsid w:val="0026574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65744"/>
    <w:rPr>
      <w:rFonts w:ascii="Tahoma" w:hAnsi="Tahoma" w:cs="Tahoma"/>
      <w:sz w:val="16"/>
      <w:szCs w:val="16"/>
      <w:lang w:val="fr-FR" w:eastAsia="fr-FR"/>
    </w:rPr>
  </w:style>
  <w:style w:type="paragraph" w:styleId="Paragraphedeliste">
    <w:name w:val="List Paragraph"/>
    <w:basedOn w:val="Normal"/>
    <w:uiPriority w:val="34"/>
    <w:qFormat/>
    <w:rsid w:val="007C1E07"/>
    <w:pPr>
      <w:ind w:left="720"/>
      <w:contextualSpacing/>
    </w:pPr>
  </w:style>
  <w:style w:type="character" w:customStyle="1" w:styleId="normaltextrun">
    <w:name w:val="normaltextrun"/>
    <w:basedOn w:val="Policepardfaut"/>
    <w:rsid w:val="00DB6B0C"/>
  </w:style>
  <w:style w:type="character" w:customStyle="1" w:styleId="eop">
    <w:name w:val="eop"/>
    <w:basedOn w:val="Policepardfaut"/>
    <w:rsid w:val="00DB6B0C"/>
  </w:style>
  <w:style w:type="character" w:styleId="Mentionnonrsolue">
    <w:name w:val="Unresolved Mention"/>
    <w:basedOn w:val="Policepardfaut"/>
    <w:uiPriority w:val="99"/>
    <w:semiHidden/>
    <w:unhideWhenUsed/>
    <w:rsid w:val="007C68B3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rsid w:val="000D0236"/>
    <w:rPr>
      <w:sz w:val="16"/>
      <w:szCs w:val="16"/>
    </w:rPr>
  </w:style>
  <w:style w:type="paragraph" w:styleId="Commentaire">
    <w:name w:val="annotation text"/>
    <w:basedOn w:val="Normal"/>
    <w:link w:val="CommentaireCar"/>
    <w:rsid w:val="000D0236"/>
    <w:rPr>
      <w:sz w:val="20"/>
    </w:rPr>
  </w:style>
  <w:style w:type="character" w:customStyle="1" w:styleId="CommentaireCar">
    <w:name w:val="Commentaire Car"/>
    <w:basedOn w:val="Policepardfaut"/>
    <w:link w:val="Commentaire"/>
    <w:rsid w:val="000D0236"/>
    <w:rPr>
      <w:rFonts w:ascii="Arial" w:hAnsi="Arial"/>
      <w:lang w:val="fr-FR" w:eastAsia="fr-FR"/>
    </w:rPr>
  </w:style>
  <w:style w:type="paragraph" w:styleId="Objetducommentaire">
    <w:name w:val="annotation subject"/>
    <w:basedOn w:val="Commentaire"/>
    <w:next w:val="Commentaire"/>
    <w:link w:val="ObjetducommentaireCar"/>
    <w:rsid w:val="000D023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0D0236"/>
    <w:rPr>
      <w:rFonts w:ascii="Arial" w:hAnsi="Arial"/>
      <w:b/>
      <w:bCs/>
      <w:lang w:val="fr-FR" w:eastAsia="fr-FR"/>
    </w:rPr>
  </w:style>
  <w:style w:type="character" w:customStyle="1" w:styleId="Titre2Car">
    <w:name w:val="Titre 2 Car"/>
    <w:basedOn w:val="Policepardfaut"/>
    <w:link w:val="Titre2"/>
    <w:rsid w:val="00C771AE"/>
    <w:rPr>
      <w:rFonts w:ascii="Arial" w:hAnsi="Arial"/>
      <w:b/>
      <w:i/>
      <w:sz w:val="24"/>
      <w:u w:val="single"/>
      <w:lang w:val="fr-FR" w:eastAsia="fr-FR"/>
    </w:rPr>
  </w:style>
  <w:style w:type="paragraph" w:styleId="Listepuces">
    <w:name w:val="List Bullet"/>
    <w:basedOn w:val="Normal"/>
    <w:rsid w:val="000E352E"/>
    <w:pPr>
      <w:numPr>
        <w:numId w:val="22"/>
      </w:numPr>
      <w:contextualSpacing/>
    </w:pPr>
  </w:style>
  <w:style w:type="character" w:customStyle="1" w:styleId="Titre3Car">
    <w:name w:val="Titre 3 Car"/>
    <w:basedOn w:val="Policepardfaut"/>
    <w:link w:val="Titre3"/>
    <w:rsid w:val="00CB7049"/>
    <w:rPr>
      <w:rFonts w:ascii="Arial" w:hAnsi="Arial"/>
      <w:b/>
      <w:sz w:val="24"/>
      <w:lang w:val="fr-FR" w:eastAsia="fr-FR"/>
    </w:rPr>
  </w:style>
  <w:style w:type="paragraph" w:styleId="Lgende">
    <w:name w:val="caption"/>
    <w:basedOn w:val="Normal"/>
    <w:next w:val="Normal"/>
    <w:unhideWhenUsed/>
    <w:qFormat/>
    <w:rsid w:val="008B73F2"/>
    <w:pPr>
      <w:spacing w:after="200"/>
    </w:pPr>
    <w:rPr>
      <w:i/>
      <w:iCs/>
      <w:color w:val="44546A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rsid w:val="00614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6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0758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6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140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5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598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601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19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40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8285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993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1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81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3663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1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3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5122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7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62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3174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6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9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11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154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3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7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223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26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66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5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532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2132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5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9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25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18632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6224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2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0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19842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8419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1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63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823377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03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3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4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02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44415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381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66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36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9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6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5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0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48486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1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1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890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67955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0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5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479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5925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04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459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99516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1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9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6809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3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0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7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6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98009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1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5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4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1754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2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1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60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47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653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4831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083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9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0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0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1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4751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1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8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97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263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72166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9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5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8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3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7490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793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1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34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8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76091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238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1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3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9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64500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5789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5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61500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9350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9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36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8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127684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0397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2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4911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5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45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4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19446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8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086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98175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45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3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5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67300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3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90438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0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4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058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5636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7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941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14038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9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2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7461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4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03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0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288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48460">
          <w:marLeft w:val="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7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4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549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03262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5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9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9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70855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56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6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1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2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g66hua\Documents\GitHub\GitJournal\Doc\Docmentation_MorganDussault_GitJourn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29CC47EA4E614CBF50FAFAB9B8F32B" ma:contentTypeVersion="13" ma:contentTypeDescription="Crée un document." ma:contentTypeScope="" ma:versionID="b0c7ed87d1a958e9d45e6a628dda67b2">
  <xsd:schema xmlns:xsd="http://www.w3.org/2001/XMLSchema" xmlns:xs="http://www.w3.org/2001/XMLSchema" xmlns:p="http://schemas.microsoft.com/office/2006/metadata/properties" xmlns:ns2="98d92101-24da-4498-9971-a24673344bd8" xmlns:ns3="dfa80de1-e9bb-4cf2-893d-d06220b3971a" targetNamespace="http://schemas.microsoft.com/office/2006/metadata/properties" ma:root="true" ma:fieldsID="444cf053ca299ab1a8609ad922f5c0d6" ns2:_="" ns3:_="">
    <xsd:import namespace="98d92101-24da-4498-9971-a24673344bd8"/>
    <xsd:import namespace="dfa80de1-e9bb-4cf2-893d-d06220b39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d92101-24da-4498-9971-a24673344b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80de1-e9bb-4cf2-893d-d06220b3971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d283fb4-f5dd-4c8f-9d9b-d3afde0372db}" ma:internalName="TaxCatchAll" ma:showField="CatchAllData" ma:web="dfa80de1-e9bb-4cf2-893d-d06220b39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80de1-e9bb-4cf2-893d-d06220b3971a" xsi:nil="true"/>
    <lcf76f155ced4ddcb4097134ff3c332f xmlns="98d92101-24da-4498-9971-a24673344bd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ADA05A-DA17-4CB0-90B5-C889667DD5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BCAF63-DEDA-45B6-9287-B2DB3292DA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00D8043-C34E-4EC6-98BE-7219263EC4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d92101-24da-4498-9971-a24673344bd8"/>
    <ds:schemaRef ds:uri="dfa80de1-e9bb-4cf2-893d-d06220b39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CD1812-8B57-456C-9CBC-7D2297210787}">
  <ds:schemaRefs>
    <ds:schemaRef ds:uri="http://schemas.microsoft.com/office/2006/metadata/properties"/>
    <ds:schemaRef ds:uri="http://schemas.microsoft.com/office/infopath/2007/PartnerControls"/>
    <ds:schemaRef ds:uri="dfa80de1-e9bb-4cf2-893d-d06220b3971a"/>
    <ds:schemaRef ds:uri="98d92101-24da-4498-9971-a24673344b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Docmentation_MorganDussault_GitJournal.dotx</Template>
  <TotalTime>2413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CFF IT-F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Morgan Dimitri Dussault</dc:creator>
  <cp:keywords/>
  <dc:description/>
  <cp:lastModifiedBy>Morgan Dimitri Dussault</cp:lastModifiedBy>
  <cp:revision>593</cp:revision>
  <cp:lastPrinted>2025-05-28T14:18:00Z</cp:lastPrinted>
  <dcterms:created xsi:type="dcterms:W3CDTF">2025-05-02T08:10:00Z</dcterms:created>
  <dcterms:modified xsi:type="dcterms:W3CDTF">2025-06-02T08:25:00Z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0x010100E529CC47EA4E614CBF50FAFAB9B8F32B</vt:lpwstr>
  </property>
  <property fmtid="{D5CDD505-2E9C-101B-9397-08002B2CF9AE}" pid="3" name="MediaServiceImageTags">
    <vt:lpwstr/>
  </property>
</Properties>
</file>